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398F1" w14:textId="449C0330" w:rsidR="00646C37" w:rsidRPr="0027592A" w:rsidRDefault="00FD5F87" w:rsidP="00FD5F87">
      <w:pPr>
        <w:tabs>
          <w:tab w:val="left" w:pos="0"/>
        </w:tabs>
        <w:spacing w:line="360" w:lineRule="auto"/>
        <w:ind w:left="-625"/>
        <w:jc w:val="right"/>
        <w:rPr>
          <w:rFonts w:ascii="David" w:hAnsi="David" w:cs="David"/>
          <w:b/>
          <w:bCs/>
          <w:lang w:val="en-GB"/>
        </w:rPr>
      </w:pPr>
      <w:r w:rsidRPr="00FD5F87">
        <w:rPr>
          <w:rFonts w:ascii="David" w:hAnsi="David" w:cs="David"/>
          <w:b/>
          <w:bCs/>
          <w:noProof/>
          <w:rtl/>
          <w:lang w:val="en-GB"/>
        </w:rPr>
        <w:drawing>
          <wp:inline distT="0" distB="0" distL="0" distR="0" wp14:anchorId="30332786" wp14:editId="38B15FE3">
            <wp:extent cx="2839481" cy="1435261"/>
            <wp:effectExtent l="0" t="0" r="0" b="0"/>
            <wp:docPr id="74590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08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2867" cy="14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626D" w14:textId="01E59C8D" w:rsidR="00E60CE3" w:rsidRDefault="00646C37" w:rsidP="00490AF3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2.</w:t>
      </w:r>
      <w:r w:rsidR="00BA5608">
        <w:rPr>
          <w:rFonts w:ascii="David" w:hAnsi="David" w:cs="David" w:hint="cs"/>
          <w:b/>
          <w:bCs/>
          <w:rtl/>
        </w:rPr>
        <w:t xml:space="preserve"> </w:t>
      </w:r>
      <w:r w:rsidR="00BA5608" w:rsidRPr="00BA5608">
        <w:rPr>
          <w:rFonts w:ascii="David" w:hAnsi="David" w:cs="David"/>
          <w:b/>
          <w:bCs/>
          <w:rtl/>
        </w:rPr>
        <w:t>פיתוח אב טיפוס למערכת</w:t>
      </w:r>
    </w:p>
    <w:p w14:paraId="3928D699" w14:textId="77777777" w:rsidR="00622FBD" w:rsidRDefault="00622FBD" w:rsidP="00FB6F8A">
      <w:pPr>
        <w:tabs>
          <w:tab w:val="left" w:pos="0"/>
        </w:tabs>
        <w:spacing w:line="360" w:lineRule="auto"/>
        <w:ind w:left="-625"/>
        <w:rPr>
          <w:rFonts w:ascii="David" w:hAnsi="David" w:cs="David"/>
          <w:b/>
          <w:bCs/>
          <w:rtl/>
        </w:rPr>
      </w:pPr>
    </w:p>
    <w:p w14:paraId="26DACBD6" w14:textId="6BF91EB0" w:rsidR="00820E5A" w:rsidRPr="00FE3797" w:rsidRDefault="002B538F" w:rsidP="00FE3797">
      <w:pPr>
        <w:pStyle w:val="ListParagraph"/>
        <w:numPr>
          <w:ilvl w:val="0"/>
          <w:numId w:val="17"/>
        </w:numPr>
        <w:tabs>
          <w:tab w:val="left" w:pos="0"/>
        </w:tabs>
        <w:spacing w:line="360" w:lineRule="auto"/>
        <w:rPr>
          <w:rFonts w:ascii="David" w:hAnsi="David" w:cs="David"/>
          <w:b/>
          <w:bCs/>
          <w:lang w:val="en-GB"/>
        </w:rPr>
      </w:pPr>
      <w:r w:rsidRPr="00FE3797">
        <w:rPr>
          <w:rFonts w:ascii="David" w:hAnsi="David" w:cs="David" w:hint="cs"/>
          <w:b/>
          <w:bCs/>
          <w:i/>
          <w:iCs/>
          <w:u w:val="single"/>
          <w:rtl/>
        </w:rPr>
        <w:t>קישור</w:t>
      </w:r>
      <w:r w:rsidR="00627174" w:rsidRPr="00FE3797">
        <w:rPr>
          <w:rFonts w:ascii="David" w:hAnsi="David" w:cs="David" w:hint="cs"/>
          <w:b/>
          <w:bCs/>
          <w:i/>
          <w:iCs/>
          <w:u w:val="single"/>
          <w:rtl/>
        </w:rPr>
        <w:t xml:space="preserve"> </w:t>
      </w:r>
      <w:r w:rsidR="00627174" w:rsidRPr="00FE3797">
        <w:rPr>
          <w:rFonts w:ascii="David" w:hAnsi="David" w:cs="David"/>
          <w:b/>
          <w:bCs/>
          <w:i/>
          <w:iCs/>
          <w:u w:val="single"/>
          <w:lang w:val="en-GB"/>
        </w:rPr>
        <w:t>github</w:t>
      </w:r>
      <w:r w:rsidR="004C3BDA" w:rsidRPr="00FE3797">
        <w:rPr>
          <w:rFonts w:ascii="David" w:hAnsi="David" w:cs="David" w:hint="cs"/>
          <w:b/>
          <w:bCs/>
          <w:i/>
          <w:iCs/>
          <w:u w:val="single"/>
          <w:rtl/>
          <w:lang w:val="en-GB"/>
        </w:rPr>
        <w:t>:</w:t>
      </w:r>
      <w:r w:rsidR="004C3BDA" w:rsidRPr="00FE3797">
        <w:rPr>
          <w:rFonts w:ascii="David" w:hAnsi="David" w:cs="David" w:hint="cs"/>
          <w:b/>
          <w:bCs/>
          <w:rtl/>
          <w:lang w:val="en-GB"/>
        </w:rPr>
        <w:t xml:space="preserve"> </w:t>
      </w:r>
      <w:hyperlink r:id="rId12" w:history="1">
        <w:r w:rsidR="00875309" w:rsidRPr="00FE3797">
          <w:rPr>
            <w:rStyle w:val="Hyperlink"/>
            <w:rFonts w:ascii="David" w:hAnsi="David" w:cs="David"/>
            <w:b/>
            <w:bCs/>
            <w:lang w:val="en-GB"/>
          </w:rPr>
          <w:t>https://github.com/maysamhaprojects/FixMate.git</w:t>
        </w:r>
      </w:hyperlink>
    </w:p>
    <w:p w14:paraId="60C08B95" w14:textId="3870D7A1" w:rsidR="00FB4842" w:rsidRPr="00FE3797" w:rsidRDefault="00FE3797" w:rsidP="00FE3797">
      <w:pPr>
        <w:pStyle w:val="ListParagraph"/>
        <w:numPr>
          <w:ilvl w:val="0"/>
          <w:numId w:val="17"/>
        </w:numPr>
        <w:tabs>
          <w:tab w:val="left" w:pos="0"/>
        </w:tabs>
        <w:spacing w:line="360" w:lineRule="auto"/>
        <w:rPr>
          <w:rFonts w:ascii="David" w:hAnsi="David" w:cs="David"/>
          <w:i/>
          <w:iCs/>
          <w:u w:val="single"/>
        </w:rPr>
      </w:pPr>
      <w:r w:rsidRPr="00FE3797">
        <w:rPr>
          <w:rFonts w:ascii="David" w:hAnsi="David" w:cs="David" w:hint="cs"/>
          <w:b/>
          <w:bCs/>
          <w:i/>
          <w:iCs/>
          <w:u w:val="single"/>
          <w:rtl/>
        </w:rPr>
        <w:t>תרשימים:</w:t>
      </w:r>
      <w:r w:rsidR="00FB4842" w:rsidRPr="00FE3797">
        <w:rPr>
          <w:rFonts w:ascii="David" w:hAnsi="David" w:cs="David"/>
          <w:i/>
          <w:iCs/>
          <w:u w:val="single"/>
        </w:rPr>
        <w:br/>
      </w:r>
      <w:r w:rsidR="00622FBD" w:rsidRPr="00FE3797">
        <w:rPr>
          <w:rFonts w:ascii="David" w:hAnsi="David" w:cs="David"/>
          <w:b/>
          <w:bCs/>
          <w:i/>
          <w:iCs/>
          <w:u w:val="single"/>
        </w:rPr>
        <w:t>:</w:t>
      </w:r>
      <w:r w:rsidR="00FB4842" w:rsidRPr="00FE3797">
        <w:rPr>
          <w:rFonts w:ascii="David" w:hAnsi="David" w:cs="David"/>
          <w:b/>
          <w:bCs/>
          <w:i/>
          <w:iCs/>
          <w:u w:val="single"/>
        </w:rPr>
        <w:t>Use Cases</w:t>
      </w:r>
    </w:p>
    <w:p w14:paraId="54895CB2" w14:textId="21A57F85" w:rsidR="00231F87" w:rsidRDefault="00231F87" w:rsidP="00231F87">
      <w:pPr>
        <w:pStyle w:val="NormalWeb"/>
        <w:numPr>
          <w:ilvl w:val="0"/>
          <w:numId w:val="17"/>
        </w:numPr>
        <w:rPr>
          <w:lang w:eastAsia="en-IL"/>
        </w:rPr>
      </w:pPr>
      <w:r>
        <w:rPr>
          <w:noProof/>
        </w:rPr>
        <w:drawing>
          <wp:inline distT="0" distB="0" distL="0" distR="0" wp14:anchorId="2A9295CB" wp14:editId="4EF4D53E">
            <wp:extent cx="7488555" cy="6620510"/>
            <wp:effectExtent l="0" t="0" r="0" b="8890"/>
            <wp:docPr id="79162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8555" cy="662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F23F6" w14:textId="3B771167" w:rsidR="0002457B" w:rsidRPr="00FB4842" w:rsidRDefault="0002457B" w:rsidP="0002457B">
      <w:pPr>
        <w:tabs>
          <w:tab w:val="left" w:pos="0"/>
        </w:tabs>
        <w:spacing w:line="360" w:lineRule="auto"/>
        <w:ind w:left="720"/>
        <w:rPr>
          <w:rFonts w:ascii="David" w:hAnsi="David" w:cs="David"/>
        </w:rPr>
      </w:pPr>
    </w:p>
    <w:p w14:paraId="580FE669" w14:textId="77777777" w:rsidR="0027592A" w:rsidRDefault="0027592A" w:rsidP="0027592A">
      <w:pPr>
        <w:tabs>
          <w:tab w:val="left" w:pos="0"/>
        </w:tabs>
        <w:spacing w:line="360" w:lineRule="auto"/>
        <w:ind w:left="720"/>
        <w:rPr>
          <w:rFonts w:ascii="David" w:hAnsi="David" w:cs="David"/>
          <w:b/>
          <w:bCs/>
          <w:i/>
          <w:iCs/>
          <w:u w:val="single"/>
        </w:rPr>
      </w:pPr>
    </w:p>
    <w:p w14:paraId="65EB508C" w14:textId="77777777" w:rsidR="0027592A" w:rsidRDefault="0027592A" w:rsidP="0027592A">
      <w:pPr>
        <w:tabs>
          <w:tab w:val="left" w:pos="0"/>
        </w:tabs>
        <w:spacing w:line="360" w:lineRule="auto"/>
        <w:ind w:left="720"/>
        <w:rPr>
          <w:rFonts w:ascii="David" w:hAnsi="David" w:cs="David"/>
          <w:b/>
          <w:bCs/>
          <w:i/>
          <w:iCs/>
          <w:u w:val="single"/>
        </w:rPr>
      </w:pPr>
    </w:p>
    <w:p w14:paraId="572729FE" w14:textId="644CAE44" w:rsidR="0027592A" w:rsidRDefault="0027592A" w:rsidP="00F63D72">
      <w:pPr>
        <w:tabs>
          <w:tab w:val="left" w:pos="0"/>
        </w:tabs>
        <w:spacing w:line="360" w:lineRule="auto"/>
        <w:ind w:left="360"/>
        <w:rPr>
          <w:rFonts w:ascii="David" w:hAnsi="David" w:cs="David"/>
          <w:b/>
          <w:bCs/>
          <w:i/>
          <w:iCs/>
          <w:u w:val="single"/>
        </w:rPr>
      </w:pPr>
      <w:r>
        <w:rPr>
          <w:rFonts w:ascii="David" w:hAnsi="David" w:cs="David"/>
          <w:b/>
          <w:bCs/>
          <w:i/>
          <w:iCs/>
        </w:rPr>
        <w:t xml:space="preserve">  </w:t>
      </w:r>
      <w:r w:rsidR="00F63D72">
        <w:rPr>
          <w:rFonts w:ascii="David" w:hAnsi="David" w:cs="David" w:hint="cs"/>
          <w:b/>
          <w:bCs/>
          <w:i/>
          <w:iCs/>
          <w:rtl/>
        </w:rPr>
        <w:t xml:space="preserve">   </w:t>
      </w:r>
      <w:r>
        <w:rPr>
          <w:rFonts w:ascii="David" w:hAnsi="David" w:cs="David" w:hint="cs"/>
          <w:b/>
          <w:bCs/>
          <w:i/>
          <w:iCs/>
          <w:rtl/>
        </w:rPr>
        <w:t xml:space="preserve">  </w:t>
      </w:r>
      <w:r w:rsidR="00F63D72" w:rsidRPr="00FA1193">
        <w:rPr>
          <w:rFonts w:ascii="David" w:hAnsi="David" w:cs="David"/>
          <w:b/>
          <w:bCs/>
          <w:i/>
          <w:iCs/>
          <w:u w:val="single"/>
          <w:rtl/>
        </w:rPr>
        <w:t xml:space="preserve">תרשים מחלקות נתונים </w:t>
      </w:r>
      <w:r w:rsidR="00F63D72" w:rsidRPr="00FA1193">
        <w:rPr>
          <w:rFonts w:ascii="David" w:hAnsi="David" w:cs="David" w:hint="cs"/>
          <w:b/>
          <w:bCs/>
          <w:i/>
          <w:iCs/>
          <w:u w:val="single"/>
          <w:rtl/>
        </w:rPr>
        <w:t>:</w:t>
      </w:r>
    </w:p>
    <w:p w14:paraId="7E2E4E9D" w14:textId="4A2308E7" w:rsidR="00F70798" w:rsidRPr="00B569FB" w:rsidRDefault="00B569FB" w:rsidP="00F70798">
      <w:pPr>
        <w:tabs>
          <w:tab w:val="left" w:pos="0"/>
        </w:tabs>
        <w:spacing w:line="360" w:lineRule="auto"/>
        <w:ind w:left="720"/>
        <w:rPr>
          <w:rFonts w:ascii="David" w:hAnsi="David" w:cs="David"/>
        </w:rPr>
      </w:pPr>
      <w:r w:rsidRPr="00B569FB">
        <w:rPr>
          <w:rFonts w:ascii="David" w:hAnsi="David" w:cs="David"/>
          <w:noProof/>
          <w:rtl/>
        </w:rPr>
        <w:drawing>
          <wp:inline distT="0" distB="0" distL="0" distR="0" wp14:anchorId="3D19750A" wp14:editId="14ABC26C">
            <wp:extent cx="8764223" cy="5115639"/>
            <wp:effectExtent l="0" t="0" r="0" b="8890"/>
            <wp:docPr id="85983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369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64223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F379" w14:textId="77777777" w:rsidR="002636B7" w:rsidRPr="00FB4842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08A63F69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1ED3A535" w14:textId="77777777" w:rsidR="002636B7" w:rsidRDefault="002636B7" w:rsidP="002636B7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  <w:lang w:val="en-GB"/>
        </w:rPr>
      </w:pPr>
    </w:p>
    <w:p w14:paraId="337960E5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42D7AC24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2D934F59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50DB4A5B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7A478C40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127FFAC2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37A8BAC9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61697981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5E8699EA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57394AE4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7295899E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7E92859A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19308243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6AC019BD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620D8457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405EAA08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48ECC68B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3DB5BE24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0A83AB75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7FBDD624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46AD2B7A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7DBA0F5E" w14:textId="77777777" w:rsidR="002636B7" w:rsidRDefault="002636B7" w:rsidP="002636B7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6CCF373A" w14:textId="5780E85B" w:rsidR="00334274" w:rsidRPr="009A4717" w:rsidRDefault="00334274" w:rsidP="00490AF3">
      <w:pPr>
        <w:tabs>
          <w:tab w:val="left" w:pos="0"/>
        </w:tabs>
        <w:spacing w:line="360" w:lineRule="auto"/>
        <w:ind w:left="-625"/>
        <w:jc w:val="center"/>
        <w:rPr>
          <w:rFonts w:ascii="David" w:hAnsi="David" w:cs="David"/>
          <w:b/>
          <w:bCs/>
          <w:rtl/>
        </w:rPr>
      </w:pPr>
      <w:r w:rsidRPr="009A4717">
        <w:rPr>
          <w:rFonts w:ascii="David" w:hAnsi="David" w:cs="David"/>
          <w:b/>
          <w:bCs/>
          <w:rtl/>
        </w:rPr>
        <w:t>דו"ח התקדמות</w:t>
      </w:r>
      <w:r w:rsidR="00D0699B" w:rsidRPr="009A4717">
        <w:rPr>
          <w:rFonts w:ascii="David" w:hAnsi="David" w:cs="David"/>
          <w:b/>
          <w:bCs/>
          <w:rtl/>
        </w:rPr>
        <w:t xml:space="preserve"> </w:t>
      </w:r>
    </w:p>
    <w:p w14:paraId="003AB253" w14:textId="77777777" w:rsidR="00334274" w:rsidRPr="009A4717" w:rsidRDefault="00334274" w:rsidP="00ED6A1F">
      <w:pPr>
        <w:tabs>
          <w:tab w:val="left" w:pos="0"/>
        </w:tabs>
        <w:spacing w:line="360" w:lineRule="auto"/>
        <w:rPr>
          <w:rFonts w:ascii="David" w:hAnsi="David" w:cs="David"/>
          <w:rtl/>
        </w:rPr>
      </w:pPr>
    </w:p>
    <w:p w14:paraId="2661E8AF" w14:textId="750A7065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ש</w:t>
      </w:r>
      <w:r w:rsidR="001640C2" w:rsidRPr="009A4717">
        <w:rPr>
          <w:rFonts w:ascii="David" w:eastAsia="Times New Roman" w:hAnsi="David" w:cs="David"/>
          <w:rtl/>
          <w:lang w:eastAsia="en-US"/>
        </w:rPr>
        <w:t>מות הסטודנטים</w:t>
      </w:r>
      <w:r w:rsidRPr="009A4717">
        <w:rPr>
          <w:rFonts w:ascii="David" w:eastAsia="Times New Roman" w:hAnsi="David" w:cs="David"/>
          <w:rtl/>
          <w:lang w:eastAsia="en-US"/>
        </w:rPr>
        <w:t xml:space="preserve"> </w:t>
      </w:r>
      <w:r w:rsidR="00263442">
        <w:rPr>
          <w:rFonts w:ascii="David" w:eastAsia="Times New Roman" w:hAnsi="David" w:cs="David" w:hint="cs"/>
          <w:rtl/>
          <w:lang w:eastAsia="en-US"/>
        </w:rPr>
        <w:t>:מייסם חבשי , אמינה חוטבא .</w:t>
      </w:r>
    </w:p>
    <w:p w14:paraId="152853EC" w14:textId="7777777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4728501D" w14:textId="4369E7A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 xml:space="preserve">מס' ת"ז </w:t>
      </w:r>
      <w:r w:rsidR="00263442">
        <w:rPr>
          <w:rFonts w:ascii="David" w:eastAsia="Times New Roman" w:hAnsi="David" w:cs="David" w:hint="cs"/>
          <w:rtl/>
          <w:lang w:eastAsia="en-US"/>
        </w:rPr>
        <w:t xml:space="preserve">: 212680599 , </w:t>
      </w:r>
      <w:r w:rsidR="007B00C8">
        <w:rPr>
          <w:rFonts w:ascii="David" w:eastAsia="Times New Roman" w:hAnsi="David" w:cs="David" w:hint="cs"/>
          <w:rtl/>
          <w:lang w:eastAsia="en-US"/>
        </w:rPr>
        <w:t>315</w:t>
      </w:r>
      <w:r w:rsidR="002C407E">
        <w:rPr>
          <w:rFonts w:ascii="David" w:eastAsia="Times New Roman" w:hAnsi="David" w:cs="David" w:hint="cs"/>
          <w:rtl/>
          <w:lang w:eastAsia="en-US"/>
        </w:rPr>
        <w:t>957779.</w:t>
      </w:r>
    </w:p>
    <w:p w14:paraId="1E7A7557" w14:textId="7777777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5AF44B7E" w14:textId="322DF4E4" w:rsidR="00334274" w:rsidRPr="00054A29" w:rsidRDefault="001640C2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שם</w:t>
      </w:r>
      <w:r w:rsidR="00334274" w:rsidRPr="009A4717">
        <w:rPr>
          <w:rFonts w:ascii="David" w:eastAsia="Times New Roman" w:hAnsi="David" w:cs="David"/>
          <w:rtl/>
          <w:lang w:eastAsia="en-US"/>
        </w:rPr>
        <w:t xml:space="preserve"> </w:t>
      </w:r>
      <w:r w:rsidRPr="009A4717">
        <w:rPr>
          <w:rFonts w:ascii="David" w:eastAsia="Times New Roman" w:hAnsi="David" w:cs="David"/>
          <w:rtl/>
          <w:lang w:eastAsia="en-US"/>
        </w:rPr>
        <w:t>הפרויקט</w:t>
      </w:r>
      <w:r w:rsidR="00334274" w:rsidRPr="009A4717">
        <w:rPr>
          <w:rFonts w:ascii="David" w:eastAsia="Times New Roman" w:hAnsi="David" w:cs="David"/>
          <w:rtl/>
          <w:lang w:eastAsia="en-US"/>
        </w:rPr>
        <w:t xml:space="preserve"> </w:t>
      </w:r>
      <w:r w:rsidR="002C407E">
        <w:rPr>
          <w:rFonts w:ascii="David" w:eastAsia="Times New Roman" w:hAnsi="David" w:cs="David" w:hint="cs"/>
          <w:rtl/>
          <w:lang w:eastAsia="en-US"/>
        </w:rPr>
        <w:t xml:space="preserve">: </w:t>
      </w:r>
      <w:r w:rsidR="002C407E">
        <w:rPr>
          <w:rFonts w:ascii="David" w:eastAsia="Times New Roman" w:hAnsi="David" w:cs="David"/>
          <w:lang w:val="en-GB" w:eastAsia="en-US"/>
        </w:rPr>
        <w:t>FixMate</w:t>
      </w:r>
      <w:r w:rsidR="00054A29">
        <w:rPr>
          <w:rFonts w:ascii="David" w:eastAsia="Times New Roman" w:hAnsi="David" w:cs="David" w:hint="cs"/>
          <w:rtl/>
          <w:lang w:val="en-GB" w:eastAsia="en-US"/>
        </w:rPr>
        <w:t>.</w:t>
      </w:r>
    </w:p>
    <w:p w14:paraId="69010626" w14:textId="7777777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6755D6CA" w14:textId="0B7C2565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 xml:space="preserve">שם המנחה </w:t>
      </w:r>
      <w:r w:rsidR="00F901FC" w:rsidRPr="009A4717">
        <w:rPr>
          <w:rFonts w:ascii="David" w:eastAsia="Times New Roman" w:hAnsi="David" w:cs="David"/>
          <w:rtl/>
          <w:lang w:eastAsia="en-US"/>
        </w:rPr>
        <w:t xml:space="preserve"> </w:t>
      </w:r>
      <w:r w:rsidR="00054A29">
        <w:rPr>
          <w:rFonts w:ascii="David" w:eastAsia="Times New Roman" w:hAnsi="David" w:cs="David" w:hint="cs"/>
          <w:rtl/>
          <w:lang w:eastAsia="en-US"/>
        </w:rPr>
        <w:t>: חאלד זועבי .</w:t>
      </w:r>
    </w:p>
    <w:p w14:paraId="2A95989E" w14:textId="7777777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57251EAF" w14:textId="7AE3A374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 xml:space="preserve">חתימת הסטודנט </w:t>
      </w:r>
      <w:r w:rsidR="00054A29">
        <w:rPr>
          <w:rFonts w:ascii="David" w:eastAsia="Times New Roman" w:hAnsi="David" w:cs="David" w:hint="cs"/>
          <w:rtl/>
          <w:lang w:eastAsia="en-US"/>
        </w:rPr>
        <w:t>: מייסם.</w:t>
      </w:r>
    </w:p>
    <w:p w14:paraId="492089A3" w14:textId="77777777" w:rsidR="001640C2" w:rsidRPr="009A4717" w:rsidRDefault="001640C2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017F5133" w14:textId="0B11D656" w:rsidR="001640C2" w:rsidRPr="009A4717" w:rsidRDefault="001640C2" w:rsidP="001640C2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 xml:space="preserve">חתימת הסטודנט </w:t>
      </w:r>
      <w:r w:rsidR="00054A29">
        <w:rPr>
          <w:rFonts w:ascii="David" w:eastAsia="Times New Roman" w:hAnsi="David" w:cs="David" w:hint="cs"/>
          <w:rtl/>
          <w:lang w:eastAsia="en-US"/>
        </w:rPr>
        <w:t>: אמינה .</w:t>
      </w:r>
    </w:p>
    <w:p w14:paraId="46171643" w14:textId="3EE425E5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7EBDD763" w14:textId="100E40F0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 w:hint="cs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>חתימת המנחה</w:t>
      </w:r>
      <w:r w:rsidR="00054A29">
        <w:rPr>
          <w:rFonts w:ascii="David" w:eastAsia="Times New Roman" w:hAnsi="David" w:cs="David" w:hint="cs"/>
          <w:rtl/>
          <w:lang w:eastAsia="en-US"/>
        </w:rPr>
        <w:t>:</w:t>
      </w:r>
      <w:r w:rsidR="004C427E">
        <w:rPr>
          <w:rFonts w:ascii="David" w:eastAsia="Times New Roman" w:hAnsi="David" w:cs="David" w:hint="cs"/>
          <w:rtl/>
          <w:lang w:eastAsia="en-US"/>
        </w:rPr>
        <w:t xml:space="preserve"> חאלד.</w:t>
      </w:r>
    </w:p>
    <w:p w14:paraId="53FCE301" w14:textId="77777777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</w:p>
    <w:p w14:paraId="279D88E3" w14:textId="071E0713" w:rsidR="00334274" w:rsidRPr="009A4717" w:rsidRDefault="00334274" w:rsidP="00ED6A1F">
      <w:pPr>
        <w:spacing w:line="360" w:lineRule="auto"/>
        <w:jc w:val="both"/>
        <w:rPr>
          <w:rFonts w:ascii="David" w:eastAsia="Times New Roman" w:hAnsi="David" w:cs="David"/>
          <w:rtl/>
          <w:lang w:eastAsia="en-US"/>
        </w:rPr>
      </w:pPr>
      <w:r w:rsidRPr="009A4717">
        <w:rPr>
          <w:rFonts w:ascii="David" w:eastAsia="Times New Roman" w:hAnsi="David" w:cs="David"/>
          <w:rtl/>
          <w:lang w:eastAsia="en-US"/>
        </w:rPr>
        <w:t xml:space="preserve">תאריך </w:t>
      </w:r>
      <w:r w:rsidR="00054A29">
        <w:rPr>
          <w:rFonts w:ascii="David" w:eastAsia="Times New Roman" w:hAnsi="David" w:cs="David" w:hint="cs"/>
          <w:rtl/>
          <w:lang w:eastAsia="en-US"/>
        </w:rPr>
        <w:t>: 1</w:t>
      </w:r>
      <w:r w:rsidR="00AA47B8">
        <w:rPr>
          <w:rFonts w:ascii="David" w:eastAsia="Times New Roman" w:hAnsi="David" w:cs="David" w:hint="cs"/>
          <w:rtl/>
          <w:lang w:eastAsia="en-US"/>
        </w:rPr>
        <w:t>8</w:t>
      </w:r>
      <w:r w:rsidR="00054A29">
        <w:rPr>
          <w:rFonts w:ascii="David" w:eastAsia="Times New Roman" w:hAnsi="David" w:cs="David" w:hint="cs"/>
          <w:rtl/>
          <w:lang w:eastAsia="en-US"/>
        </w:rPr>
        <w:t>.03.2026.</w:t>
      </w:r>
    </w:p>
    <w:p w14:paraId="6B672367" w14:textId="77777777" w:rsidR="001663C8" w:rsidRPr="009A4717" w:rsidRDefault="001663C8" w:rsidP="00ED6A1F">
      <w:pPr>
        <w:tabs>
          <w:tab w:val="left" w:pos="0"/>
        </w:tabs>
        <w:spacing w:line="360" w:lineRule="auto"/>
        <w:ind w:left="-625"/>
        <w:rPr>
          <w:rFonts w:ascii="David" w:hAnsi="David" w:cs="David"/>
          <w:color w:val="00591A"/>
          <w:rtl/>
        </w:rPr>
      </w:pPr>
    </w:p>
    <w:p w14:paraId="7320C572" w14:textId="77777777" w:rsidR="00AD748F" w:rsidRPr="009A4717" w:rsidRDefault="00AD748F" w:rsidP="00541F2D">
      <w:pPr>
        <w:tabs>
          <w:tab w:val="left" w:pos="0"/>
        </w:tabs>
        <w:spacing w:line="360" w:lineRule="auto"/>
        <w:rPr>
          <w:rFonts w:ascii="David" w:hAnsi="David" w:cs="David"/>
          <w:color w:val="00591A"/>
        </w:rPr>
      </w:pPr>
    </w:p>
    <w:sectPr w:rsidR="00AD748F" w:rsidRPr="009A4717" w:rsidSect="007E015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2041" w:right="1800" w:bottom="1440" w:left="1658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A6945" w14:textId="77777777" w:rsidR="00F5286F" w:rsidRDefault="00F5286F">
      <w:r>
        <w:separator/>
      </w:r>
    </w:p>
  </w:endnote>
  <w:endnote w:type="continuationSeparator" w:id="0">
    <w:p w14:paraId="4A7A9715" w14:textId="77777777" w:rsidR="00F5286F" w:rsidRDefault="00F5286F">
      <w:r>
        <w:continuationSeparator/>
      </w:r>
    </w:p>
  </w:endnote>
  <w:endnote w:type="continuationNotice" w:id="1">
    <w:p w14:paraId="7510D8ED" w14:textId="77777777" w:rsidR="00F5286F" w:rsidRDefault="00F528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7C308" w14:textId="77777777" w:rsidR="00F47BD2" w:rsidRDefault="00F47B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5C496" w14:textId="29422251" w:rsidR="004D6411" w:rsidRDefault="004D6411" w:rsidP="004A591B">
    <w:pPr>
      <w:pStyle w:val="Footer"/>
      <w:ind w:hanging="1800"/>
      <w:rPr>
        <w:noProof/>
        <w:rtl/>
        <w:lang w:eastAsia="en-US"/>
      </w:rPr>
    </w:pPr>
  </w:p>
  <w:p w14:paraId="30438902" w14:textId="77777777" w:rsidR="0048058A" w:rsidRPr="00DD5435" w:rsidRDefault="0048058A" w:rsidP="004A591B">
    <w:pPr>
      <w:pStyle w:val="Footer"/>
      <w:ind w:hanging="1800"/>
      <w:rPr>
        <w:rtl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6ABEE" w14:textId="77777777" w:rsidR="00F47BD2" w:rsidRDefault="00F47B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5E4F6" w14:textId="77777777" w:rsidR="00F5286F" w:rsidRDefault="00F5286F">
      <w:r>
        <w:separator/>
      </w:r>
    </w:p>
  </w:footnote>
  <w:footnote w:type="continuationSeparator" w:id="0">
    <w:p w14:paraId="1294CAC8" w14:textId="77777777" w:rsidR="00F5286F" w:rsidRDefault="00F5286F">
      <w:r>
        <w:continuationSeparator/>
      </w:r>
    </w:p>
  </w:footnote>
  <w:footnote w:type="continuationNotice" w:id="1">
    <w:p w14:paraId="73AD6FED" w14:textId="77777777" w:rsidR="00F5286F" w:rsidRDefault="00F528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8FA7A" w14:textId="77777777" w:rsidR="00F47BD2" w:rsidRDefault="00F47B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BA590" w14:textId="77777777" w:rsidR="0048058A" w:rsidRDefault="0048058A" w:rsidP="006538FD">
    <w:pPr>
      <w:pStyle w:val="Header"/>
      <w:ind w:hanging="1800"/>
      <w:rPr>
        <w:rtl/>
      </w:rPr>
    </w:pPr>
  </w:p>
  <w:p w14:paraId="4ADB4826" w14:textId="77777777" w:rsidR="008F6835" w:rsidRPr="008F6835" w:rsidRDefault="008F6835" w:rsidP="006538FD">
    <w:pPr>
      <w:pStyle w:val="Header"/>
      <w:ind w:hanging="1800"/>
      <w:rPr>
        <w:sz w:val="22"/>
        <w:szCs w:val="22"/>
        <w:rtl/>
      </w:rPr>
    </w:pPr>
  </w:p>
  <w:p w14:paraId="596BB48B" w14:textId="77777777" w:rsidR="008F6835" w:rsidRPr="008F6835" w:rsidRDefault="008F6835" w:rsidP="006538FD">
    <w:pPr>
      <w:pStyle w:val="Header"/>
      <w:ind w:hanging="1800"/>
      <w:rPr>
        <w:sz w:val="22"/>
        <w:szCs w:val="22"/>
        <w:rtl/>
      </w:rPr>
    </w:pPr>
  </w:p>
  <w:p w14:paraId="13FA1110" w14:textId="77777777" w:rsidR="008F6835" w:rsidRPr="008F6835" w:rsidRDefault="00A25878" w:rsidP="006538FD">
    <w:pPr>
      <w:pStyle w:val="Header"/>
      <w:ind w:hanging="1800"/>
      <w:rPr>
        <w:sz w:val="22"/>
        <w:szCs w:val="22"/>
        <w:rtl/>
      </w:rPr>
    </w:pPr>
    <w:r>
      <w:rPr>
        <w:rFonts w:hint="cs"/>
        <w:noProof/>
        <w:sz w:val="22"/>
        <w:szCs w:val="22"/>
        <w:lang w:eastAsia="en-US"/>
      </w:rPr>
      <w:drawing>
        <wp:anchor distT="0" distB="0" distL="114300" distR="114300" simplePos="0" relativeHeight="251653120" behindDoc="1" locked="0" layoutInCell="1" allowOverlap="1" wp14:anchorId="150C2410" wp14:editId="0DD02A5F">
          <wp:simplePos x="0" y="0"/>
          <wp:positionH relativeFrom="column">
            <wp:posOffset>-504825</wp:posOffset>
          </wp:positionH>
          <wp:positionV relativeFrom="paragraph">
            <wp:posOffset>100272</wp:posOffset>
          </wp:positionV>
          <wp:extent cx="2271395" cy="830580"/>
          <wp:effectExtent l="0" t="0" r="0" b="7620"/>
          <wp:wrapNone/>
          <wp:docPr id="2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915" t="29764" r="15303" b="30102"/>
                  <a:stretch/>
                </pic:blipFill>
                <pic:spPr bwMode="auto">
                  <a:xfrm>
                    <a:off x="0" y="0"/>
                    <a:ext cx="2271395" cy="8305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6D611C" w14:textId="5AFAFAB7" w:rsidR="004D6411" w:rsidRDefault="004D6411" w:rsidP="006538FD">
    <w:pPr>
      <w:pStyle w:val="Header"/>
      <w:ind w:hanging="1800"/>
      <w:rPr>
        <w:noProof/>
        <w:lang w:eastAsia="en-US"/>
      </w:rPr>
    </w:pPr>
  </w:p>
  <w:p w14:paraId="2E336842" w14:textId="77777777" w:rsidR="004D6411" w:rsidRDefault="004D6411" w:rsidP="006538FD">
    <w:pPr>
      <w:pStyle w:val="Header"/>
      <w:ind w:hanging="1800"/>
      <w:rPr>
        <w:noProof/>
        <w:rtl/>
        <w:lang w:eastAsia="en-US"/>
      </w:rPr>
    </w:pPr>
  </w:p>
  <w:p w14:paraId="053373D6" w14:textId="77777777" w:rsidR="008F6835" w:rsidRPr="008F6835" w:rsidRDefault="008F6835" w:rsidP="006538FD">
    <w:pPr>
      <w:pStyle w:val="Header"/>
      <w:ind w:hanging="1800"/>
      <w:rPr>
        <w:sz w:val="22"/>
        <w:szCs w:val="22"/>
        <w:rtl/>
      </w:rPr>
    </w:pPr>
  </w:p>
  <w:p w14:paraId="21EF93A3" w14:textId="77777777" w:rsidR="008F6835" w:rsidRPr="008F6835" w:rsidRDefault="008F6835" w:rsidP="00A25878">
    <w:pPr>
      <w:pStyle w:val="Header"/>
      <w:ind w:hanging="1800"/>
      <w:jc w:val="right"/>
      <w:rPr>
        <w:sz w:val="22"/>
        <w:szCs w:val="22"/>
        <w:rtl/>
      </w:rPr>
    </w:pPr>
  </w:p>
  <w:p w14:paraId="7EFFA535" w14:textId="77777777" w:rsidR="008F6835" w:rsidRPr="006538FD" w:rsidRDefault="008F6835" w:rsidP="006538FD">
    <w:pPr>
      <w:pStyle w:val="Header"/>
      <w:ind w:hanging="1800"/>
      <w:rPr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F0D4E" w14:textId="77777777" w:rsidR="00F47BD2" w:rsidRDefault="00F47B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945DF"/>
    <w:multiLevelType w:val="multilevel"/>
    <w:tmpl w:val="8A4A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BD15A7"/>
    <w:multiLevelType w:val="multilevel"/>
    <w:tmpl w:val="C26A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D6423"/>
    <w:multiLevelType w:val="hybridMultilevel"/>
    <w:tmpl w:val="AE1AD086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0C009C"/>
    <w:multiLevelType w:val="hybridMultilevel"/>
    <w:tmpl w:val="94BEBA58"/>
    <w:lvl w:ilvl="0" w:tplc="3C1C53A6">
      <w:start w:val="2"/>
      <w:numFmt w:val="decimal"/>
      <w:lvlText w:val="%1."/>
      <w:lvlJc w:val="left"/>
      <w:pPr>
        <w:ind w:left="9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815" w:hanging="360"/>
      </w:pPr>
    </w:lvl>
    <w:lvl w:ilvl="2" w:tplc="0409001B" w:tentative="1">
      <w:start w:val="1"/>
      <w:numFmt w:val="lowerRoman"/>
      <w:lvlText w:val="%3."/>
      <w:lvlJc w:val="right"/>
      <w:pPr>
        <w:ind w:left="1535" w:hanging="180"/>
      </w:pPr>
    </w:lvl>
    <w:lvl w:ilvl="3" w:tplc="0409000F" w:tentative="1">
      <w:start w:val="1"/>
      <w:numFmt w:val="decimal"/>
      <w:lvlText w:val="%4."/>
      <w:lvlJc w:val="left"/>
      <w:pPr>
        <w:ind w:left="2255" w:hanging="360"/>
      </w:pPr>
    </w:lvl>
    <w:lvl w:ilvl="4" w:tplc="04090019" w:tentative="1">
      <w:start w:val="1"/>
      <w:numFmt w:val="lowerLetter"/>
      <w:lvlText w:val="%5."/>
      <w:lvlJc w:val="left"/>
      <w:pPr>
        <w:ind w:left="2975" w:hanging="360"/>
      </w:pPr>
    </w:lvl>
    <w:lvl w:ilvl="5" w:tplc="0409001B" w:tentative="1">
      <w:start w:val="1"/>
      <w:numFmt w:val="lowerRoman"/>
      <w:lvlText w:val="%6."/>
      <w:lvlJc w:val="right"/>
      <w:pPr>
        <w:ind w:left="3695" w:hanging="180"/>
      </w:pPr>
    </w:lvl>
    <w:lvl w:ilvl="6" w:tplc="0409000F" w:tentative="1">
      <w:start w:val="1"/>
      <w:numFmt w:val="decimal"/>
      <w:lvlText w:val="%7."/>
      <w:lvlJc w:val="left"/>
      <w:pPr>
        <w:ind w:left="4415" w:hanging="360"/>
      </w:pPr>
    </w:lvl>
    <w:lvl w:ilvl="7" w:tplc="04090019" w:tentative="1">
      <w:start w:val="1"/>
      <w:numFmt w:val="lowerLetter"/>
      <w:lvlText w:val="%8."/>
      <w:lvlJc w:val="left"/>
      <w:pPr>
        <w:ind w:left="5135" w:hanging="360"/>
      </w:pPr>
    </w:lvl>
    <w:lvl w:ilvl="8" w:tplc="0409001B" w:tentative="1">
      <w:start w:val="1"/>
      <w:numFmt w:val="lowerRoman"/>
      <w:lvlText w:val="%9."/>
      <w:lvlJc w:val="right"/>
      <w:pPr>
        <w:ind w:left="5855" w:hanging="180"/>
      </w:pPr>
    </w:lvl>
  </w:abstractNum>
  <w:abstractNum w:abstractNumId="4" w15:restartNumberingAfterBreak="0">
    <w:nsid w:val="46BD7D56"/>
    <w:multiLevelType w:val="multilevel"/>
    <w:tmpl w:val="62B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37804"/>
    <w:multiLevelType w:val="hybridMultilevel"/>
    <w:tmpl w:val="3A565F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8E34DB"/>
    <w:multiLevelType w:val="multilevel"/>
    <w:tmpl w:val="F6AC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8624E"/>
    <w:multiLevelType w:val="hybridMultilevel"/>
    <w:tmpl w:val="2C924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D60EBC"/>
    <w:multiLevelType w:val="multilevel"/>
    <w:tmpl w:val="D3B6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26EA3"/>
    <w:multiLevelType w:val="hybridMultilevel"/>
    <w:tmpl w:val="8E3C1C0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E000F6"/>
    <w:multiLevelType w:val="multilevel"/>
    <w:tmpl w:val="396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61F7A"/>
    <w:multiLevelType w:val="multilevel"/>
    <w:tmpl w:val="79C4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D7787"/>
    <w:multiLevelType w:val="multilevel"/>
    <w:tmpl w:val="9F6E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63692"/>
    <w:multiLevelType w:val="multilevel"/>
    <w:tmpl w:val="8E74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F3363"/>
    <w:multiLevelType w:val="multilevel"/>
    <w:tmpl w:val="19A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D5345"/>
    <w:multiLevelType w:val="multilevel"/>
    <w:tmpl w:val="A6E2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A1C53"/>
    <w:multiLevelType w:val="hybridMultilevel"/>
    <w:tmpl w:val="AB00BB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3719058">
    <w:abstractNumId w:val="16"/>
  </w:num>
  <w:num w:numId="2" w16cid:durableId="1985741973">
    <w:abstractNumId w:val="4"/>
  </w:num>
  <w:num w:numId="3" w16cid:durableId="1992364825">
    <w:abstractNumId w:val="12"/>
  </w:num>
  <w:num w:numId="4" w16cid:durableId="1361466126">
    <w:abstractNumId w:val="10"/>
  </w:num>
  <w:num w:numId="5" w16cid:durableId="410740166">
    <w:abstractNumId w:val="11"/>
  </w:num>
  <w:num w:numId="6" w16cid:durableId="469060006">
    <w:abstractNumId w:val="2"/>
  </w:num>
  <w:num w:numId="7" w16cid:durableId="680854833">
    <w:abstractNumId w:val="9"/>
  </w:num>
  <w:num w:numId="8" w16cid:durableId="475070809">
    <w:abstractNumId w:val="6"/>
  </w:num>
  <w:num w:numId="9" w16cid:durableId="183322918">
    <w:abstractNumId w:val="14"/>
  </w:num>
  <w:num w:numId="10" w16cid:durableId="415980250">
    <w:abstractNumId w:val="15"/>
  </w:num>
  <w:num w:numId="11" w16cid:durableId="1138382455">
    <w:abstractNumId w:val="1"/>
  </w:num>
  <w:num w:numId="12" w16cid:durableId="1698038368">
    <w:abstractNumId w:val="8"/>
  </w:num>
  <w:num w:numId="13" w16cid:durableId="1566837925">
    <w:abstractNumId w:val="7"/>
  </w:num>
  <w:num w:numId="14" w16cid:durableId="1421677637">
    <w:abstractNumId w:val="3"/>
  </w:num>
  <w:num w:numId="15" w16cid:durableId="1772161240">
    <w:abstractNumId w:val="0"/>
  </w:num>
  <w:num w:numId="16" w16cid:durableId="283541270">
    <w:abstractNumId w:val="13"/>
  </w:num>
  <w:num w:numId="17" w16cid:durableId="6127903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34"/>
    <w:rsid w:val="00002D73"/>
    <w:rsid w:val="00003667"/>
    <w:rsid w:val="0002076A"/>
    <w:rsid w:val="0002457B"/>
    <w:rsid w:val="000346EF"/>
    <w:rsid w:val="000429F5"/>
    <w:rsid w:val="00045CBF"/>
    <w:rsid w:val="00051848"/>
    <w:rsid w:val="00054A29"/>
    <w:rsid w:val="000552AE"/>
    <w:rsid w:val="000553AB"/>
    <w:rsid w:val="00061C18"/>
    <w:rsid w:val="0007467B"/>
    <w:rsid w:val="00090393"/>
    <w:rsid w:val="00093B6C"/>
    <w:rsid w:val="00094549"/>
    <w:rsid w:val="000A2842"/>
    <w:rsid w:val="000B60F1"/>
    <w:rsid w:val="000C1F5C"/>
    <w:rsid w:val="000D0B83"/>
    <w:rsid w:val="000D1D14"/>
    <w:rsid w:val="000D5A2D"/>
    <w:rsid w:val="000D6F60"/>
    <w:rsid w:val="000D7068"/>
    <w:rsid w:val="000E6086"/>
    <w:rsid w:val="001027EF"/>
    <w:rsid w:val="00125FBE"/>
    <w:rsid w:val="00130A51"/>
    <w:rsid w:val="00137AEC"/>
    <w:rsid w:val="0014758C"/>
    <w:rsid w:val="00152699"/>
    <w:rsid w:val="001640C2"/>
    <w:rsid w:val="001663C8"/>
    <w:rsid w:val="001713EE"/>
    <w:rsid w:val="0017437E"/>
    <w:rsid w:val="00190114"/>
    <w:rsid w:val="00192C15"/>
    <w:rsid w:val="00194EA0"/>
    <w:rsid w:val="001C230C"/>
    <w:rsid w:val="001C33EB"/>
    <w:rsid w:val="001C656D"/>
    <w:rsid w:val="001D2D87"/>
    <w:rsid w:val="001D6E70"/>
    <w:rsid w:val="001F56E5"/>
    <w:rsid w:val="002070B9"/>
    <w:rsid w:val="00210C0A"/>
    <w:rsid w:val="00213F9B"/>
    <w:rsid w:val="00216339"/>
    <w:rsid w:val="00226667"/>
    <w:rsid w:val="00231F87"/>
    <w:rsid w:val="002433D7"/>
    <w:rsid w:val="002473C4"/>
    <w:rsid w:val="0026117F"/>
    <w:rsid w:val="00263442"/>
    <w:rsid w:val="002636B7"/>
    <w:rsid w:val="00263D51"/>
    <w:rsid w:val="0027592A"/>
    <w:rsid w:val="002A1FC6"/>
    <w:rsid w:val="002A2805"/>
    <w:rsid w:val="002B538F"/>
    <w:rsid w:val="002C407E"/>
    <w:rsid w:val="002D5553"/>
    <w:rsid w:val="002E7EDA"/>
    <w:rsid w:val="002F13F4"/>
    <w:rsid w:val="00330A9E"/>
    <w:rsid w:val="00334274"/>
    <w:rsid w:val="0035671F"/>
    <w:rsid w:val="003645D8"/>
    <w:rsid w:val="00365FB2"/>
    <w:rsid w:val="003A5084"/>
    <w:rsid w:val="003B3E1A"/>
    <w:rsid w:val="003B5DD5"/>
    <w:rsid w:val="003C5885"/>
    <w:rsid w:val="003D112B"/>
    <w:rsid w:val="003E2AB8"/>
    <w:rsid w:val="003E4801"/>
    <w:rsid w:val="004049D0"/>
    <w:rsid w:val="00413641"/>
    <w:rsid w:val="00420697"/>
    <w:rsid w:val="00426EF3"/>
    <w:rsid w:val="00434E51"/>
    <w:rsid w:val="004476F3"/>
    <w:rsid w:val="0048058A"/>
    <w:rsid w:val="00490AF3"/>
    <w:rsid w:val="0049188C"/>
    <w:rsid w:val="00496403"/>
    <w:rsid w:val="004A1CF2"/>
    <w:rsid w:val="004A591B"/>
    <w:rsid w:val="004C0881"/>
    <w:rsid w:val="004C3BDA"/>
    <w:rsid w:val="004C427E"/>
    <w:rsid w:val="004C60BB"/>
    <w:rsid w:val="004D1992"/>
    <w:rsid w:val="004D52C0"/>
    <w:rsid w:val="004D6411"/>
    <w:rsid w:val="004E1C27"/>
    <w:rsid w:val="004E292A"/>
    <w:rsid w:val="004E34CA"/>
    <w:rsid w:val="004E6686"/>
    <w:rsid w:val="00511EE0"/>
    <w:rsid w:val="005173E4"/>
    <w:rsid w:val="00527EB2"/>
    <w:rsid w:val="005333AC"/>
    <w:rsid w:val="00540BBB"/>
    <w:rsid w:val="00541F2D"/>
    <w:rsid w:val="00543C19"/>
    <w:rsid w:val="00556A99"/>
    <w:rsid w:val="00566EA4"/>
    <w:rsid w:val="0057708D"/>
    <w:rsid w:val="0059130C"/>
    <w:rsid w:val="00597152"/>
    <w:rsid w:val="005A03F3"/>
    <w:rsid w:val="005A49D5"/>
    <w:rsid w:val="005B4686"/>
    <w:rsid w:val="005C1652"/>
    <w:rsid w:val="005C4571"/>
    <w:rsid w:val="005C5B5B"/>
    <w:rsid w:val="005D0674"/>
    <w:rsid w:val="005D3147"/>
    <w:rsid w:val="005D3293"/>
    <w:rsid w:val="005F1C39"/>
    <w:rsid w:val="00611454"/>
    <w:rsid w:val="00622A32"/>
    <w:rsid w:val="00622FBD"/>
    <w:rsid w:val="00623106"/>
    <w:rsid w:val="00627174"/>
    <w:rsid w:val="00632105"/>
    <w:rsid w:val="00646C37"/>
    <w:rsid w:val="006538FD"/>
    <w:rsid w:val="0066559E"/>
    <w:rsid w:val="0067093C"/>
    <w:rsid w:val="006731D1"/>
    <w:rsid w:val="006826C0"/>
    <w:rsid w:val="006946BA"/>
    <w:rsid w:val="00697E15"/>
    <w:rsid w:val="006A2888"/>
    <w:rsid w:val="006A42FD"/>
    <w:rsid w:val="006A56F0"/>
    <w:rsid w:val="006B24E7"/>
    <w:rsid w:val="006C191A"/>
    <w:rsid w:val="006D7A3E"/>
    <w:rsid w:val="006F6CAE"/>
    <w:rsid w:val="006F6E32"/>
    <w:rsid w:val="00715555"/>
    <w:rsid w:val="007208A1"/>
    <w:rsid w:val="007315C0"/>
    <w:rsid w:val="00741E1E"/>
    <w:rsid w:val="00760E68"/>
    <w:rsid w:val="007628A9"/>
    <w:rsid w:val="00793E7D"/>
    <w:rsid w:val="007A0E29"/>
    <w:rsid w:val="007A13C8"/>
    <w:rsid w:val="007B00C8"/>
    <w:rsid w:val="007B1B62"/>
    <w:rsid w:val="007C25E8"/>
    <w:rsid w:val="007D6A38"/>
    <w:rsid w:val="007E0155"/>
    <w:rsid w:val="007E5461"/>
    <w:rsid w:val="007F5D96"/>
    <w:rsid w:val="007F6B17"/>
    <w:rsid w:val="00812A08"/>
    <w:rsid w:val="008139C4"/>
    <w:rsid w:val="00820E5A"/>
    <w:rsid w:val="008302BB"/>
    <w:rsid w:val="00841311"/>
    <w:rsid w:val="0084497C"/>
    <w:rsid w:val="008528B5"/>
    <w:rsid w:val="0086253E"/>
    <w:rsid w:val="008641D2"/>
    <w:rsid w:val="00875309"/>
    <w:rsid w:val="0088606C"/>
    <w:rsid w:val="00886C4E"/>
    <w:rsid w:val="008A2583"/>
    <w:rsid w:val="008A5B90"/>
    <w:rsid w:val="008C0670"/>
    <w:rsid w:val="008D508C"/>
    <w:rsid w:val="008D5711"/>
    <w:rsid w:val="008E306E"/>
    <w:rsid w:val="008E6959"/>
    <w:rsid w:val="008F6835"/>
    <w:rsid w:val="008F7B7F"/>
    <w:rsid w:val="00907064"/>
    <w:rsid w:val="00907644"/>
    <w:rsid w:val="00911E57"/>
    <w:rsid w:val="0092701E"/>
    <w:rsid w:val="00951F34"/>
    <w:rsid w:val="00967445"/>
    <w:rsid w:val="009A4717"/>
    <w:rsid w:val="009A673F"/>
    <w:rsid w:val="009C61AF"/>
    <w:rsid w:val="009D12A5"/>
    <w:rsid w:val="009D5A1B"/>
    <w:rsid w:val="009E06E1"/>
    <w:rsid w:val="009E0C5E"/>
    <w:rsid w:val="009E60C6"/>
    <w:rsid w:val="009F6467"/>
    <w:rsid w:val="00A01097"/>
    <w:rsid w:val="00A05884"/>
    <w:rsid w:val="00A25878"/>
    <w:rsid w:val="00A522FD"/>
    <w:rsid w:val="00A60D18"/>
    <w:rsid w:val="00A6287E"/>
    <w:rsid w:val="00A93BA5"/>
    <w:rsid w:val="00A959C3"/>
    <w:rsid w:val="00AA458B"/>
    <w:rsid w:val="00AA47B8"/>
    <w:rsid w:val="00AB0D37"/>
    <w:rsid w:val="00AC7608"/>
    <w:rsid w:val="00AD748F"/>
    <w:rsid w:val="00B0442C"/>
    <w:rsid w:val="00B129F2"/>
    <w:rsid w:val="00B30E7D"/>
    <w:rsid w:val="00B31E62"/>
    <w:rsid w:val="00B35EA5"/>
    <w:rsid w:val="00B36E54"/>
    <w:rsid w:val="00B4080C"/>
    <w:rsid w:val="00B51FA8"/>
    <w:rsid w:val="00B569FB"/>
    <w:rsid w:val="00B576A2"/>
    <w:rsid w:val="00B63350"/>
    <w:rsid w:val="00B71F5D"/>
    <w:rsid w:val="00B80DB1"/>
    <w:rsid w:val="00B84BA5"/>
    <w:rsid w:val="00B85838"/>
    <w:rsid w:val="00B90FBA"/>
    <w:rsid w:val="00B9386A"/>
    <w:rsid w:val="00B95DD3"/>
    <w:rsid w:val="00BA5608"/>
    <w:rsid w:val="00BB0A35"/>
    <w:rsid w:val="00BC0B97"/>
    <w:rsid w:val="00BC382A"/>
    <w:rsid w:val="00BC4F82"/>
    <w:rsid w:val="00BF020C"/>
    <w:rsid w:val="00C12661"/>
    <w:rsid w:val="00C203C4"/>
    <w:rsid w:val="00C538E8"/>
    <w:rsid w:val="00C57A56"/>
    <w:rsid w:val="00C60044"/>
    <w:rsid w:val="00C6087E"/>
    <w:rsid w:val="00C73481"/>
    <w:rsid w:val="00C81381"/>
    <w:rsid w:val="00C97536"/>
    <w:rsid w:val="00CB2B07"/>
    <w:rsid w:val="00CD32A9"/>
    <w:rsid w:val="00CE4D03"/>
    <w:rsid w:val="00D0699B"/>
    <w:rsid w:val="00D10747"/>
    <w:rsid w:val="00D15081"/>
    <w:rsid w:val="00D35187"/>
    <w:rsid w:val="00D405CD"/>
    <w:rsid w:val="00D45F7D"/>
    <w:rsid w:val="00D6019C"/>
    <w:rsid w:val="00D62772"/>
    <w:rsid w:val="00D63462"/>
    <w:rsid w:val="00D7689C"/>
    <w:rsid w:val="00D97866"/>
    <w:rsid w:val="00DC2E0E"/>
    <w:rsid w:val="00DD5435"/>
    <w:rsid w:val="00DE1861"/>
    <w:rsid w:val="00DF2FD8"/>
    <w:rsid w:val="00DF571D"/>
    <w:rsid w:val="00E2592A"/>
    <w:rsid w:val="00E3012E"/>
    <w:rsid w:val="00E30AA2"/>
    <w:rsid w:val="00E460D8"/>
    <w:rsid w:val="00E4708F"/>
    <w:rsid w:val="00E52A34"/>
    <w:rsid w:val="00E60A5D"/>
    <w:rsid w:val="00E60CE3"/>
    <w:rsid w:val="00E63E06"/>
    <w:rsid w:val="00E74881"/>
    <w:rsid w:val="00E87F85"/>
    <w:rsid w:val="00E95489"/>
    <w:rsid w:val="00EA2F10"/>
    <w:rsid w:val="00EA3107"/>
    <w:rsid w:val="00EA5D72"/>
    <w:rsid w:val="00EB0912"/>
    <w:rsid w:val="00EC1F0D"/>
    <w:rsid w:val="00ED6A1F"/>
    <w:rsid w:val="00EE6D60"/>
    <w:rsid w:val="00EF21A8"/>
    <w:rsid w:val="00EF79CA"/>
    <w:rsid w:val="00F109A8"/>
    <w:rsid w:val="00F17BDA"/>
    <w:rsid w:val="00F306D7"/>
    <w:rsid w:val="00F47BD2"/>
    <w:rsid w:val="00F51BB6"/>
    <w:rsid w:val="00F51CFD"/>
    <w:rsid w:val="00F5286F"/>
    <w:rsid w:val="00F62835"/>
    <w:rsid w:val="00F639F9"/>
    <w:rsid w:val="00F63D72"/>
    <w:rsid w:val="00F70798"/>
    <w:rsid w:val="00F82B73"/>
    <w:rsid w:val="00F901FC"/>
    <w:rsid w:val="00F96625"/>
    <w:rsid w:val="00FA1193"/>
    <w:rsid w:val="00FA2221"/>
    <w:rsid w:val="00FA6486"/>
    <w:rsid w:val="00FB4842"/>
    <w:rsid w:val="00FB6359"/>
    <w:rsid w:val="00FB6F8A"/>
    <w:rsid w:val="00FC3459"/>
    <w:rsid w:val="00FD5F87"/>
    <w:rsid w:val="00FD6C6A"/>
    <w:rsid w:val="00FE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C4E72"/>
  <w15:docId w15:val="{D2590615-8147-4BB4-8662-B16F8BBC0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7536"/>
    <w:pPr>
      <w:bidi/>
    </w:pPr>
    <w:rPr>
      <w:rFonts w:eastAsia="Batang"/>
      <w:sz w:val="24"/>
      <w:szCs w:val="24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4758C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4758C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8641D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3C588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4708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2C15"/>
    <w:pPr>
      <w:bidi w:val="0"/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192C1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75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github.com/maysamhaprojects/FixMate.git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ritt\AppData\Roaming\Microsoft\Templates\&#1500;&#1493;&#1490;&#1493;%20&#1512;&#1499;&#1513;.dotx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5ea__x05d9__x05d0__x05d5__x05e8_ xmlns="41aa2188-3a2f-4fba-a079-e85bc9aa5509" xsi:nil="true"/>
    <_x005f_x05de__x005f_x05d7__x005f_x05dc__x005f_x05e7__x005f_x05d4_ xmlns="41aa2188-3a2f-4fba-a079-e85bc9aa5509" xsi:nil="true"/>
    <_dlc_DocId xmlns="1bc24395-5445-4cf0-9cff-a32c215bef19">2R74RD3YZUHQ-584573474-1279738</_dlc_DocId>
    <_dlc_DocIdUrl xmlns="1bc24395-5445-4cf0-9cff-a32c215bef19">
      <Url>https://yvcac.sharepoint.com/sites/Communication/_layouts/15/DocIdRedir.aspx?ID=2R74RD3YZUHQ-584573474-1279738</Url>
      <Description>2R74RD3YZUHQ-584573474-1279738</Description>
    </_dlc_DocIdUrl>
    <SharedWithUsers xmlns="1bc24395-5445-4cf0-9cff-a32c215bef19">
      <UserInfo>
        <DisplayName>Ruthy Hillman Shalev</DisplayName>
        <AccountId>48</AccountId>
        <AccountType/>
      </UserInfo>
      <UserInfo>
        <DisplayName>Hanna Admi</DisplayName>
        <AccountId>322</AccountId>
        <AccountType/>
      </UserInfo>
      <UserInfo>
        <DisplayName>Ofra Halperin</DisplayName>
        <AccountId>218</AccountId>
        <AccountType/>
      </UserInfo>
      <UserInfo>
        <DisplayName>Michal Man</DisplayName>
        <AccountId>63</AccountId>
        <AccountType/>
      </UserInfo>
      <UserInfo>
        <DisplayName>Romi Bar</DisplayName>
        <AccountId>195</AccountId>
        <AccountType/>
      </UserInfo>
      <UserInfo>
        <DisplayName>Tamar Drieblatt</DisplayName>
        <AccountId>24</AccountId>
        <AccountType/>
      </UserInfo>
      <UserInfo>
        <DisplayName>Tali Poleg</DisplayName>
        <AccountId>25</AccountId>
        <AccountType/>
      </UserInfo>
    </SharedWithUsers>
    <lcf76f155ced4ddcb4097134ff3c332f xmlns="41aa2188-3a2f-4fba-a079-e85bc9aa5509">
      <Terms xmlns="http://schemas.microsoft.com/office/infopath/2007/PartnerControls"/>
    </lcf76f155ced4ddcb4097134ff3c332f>
    <TaxCatchAll xmlns="1bc24395-5445-4cf0-9cff-a32c215bef19" xsi:nil="true"/>
    <_x05e1__x05d9__x05dc__x05d1__x05d5__x05e1__x05d9__x05dd_ xmlns="41aa2188-3a2f-4fba-a079-e85bc9aa550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A355245F8A7E9548BF16F6BAB9441DFF" ma:contentTypeVersion="60" ma:contentTypeDescription="צור מסמך חדש." ma:contentTypeScope="" ma:versionID="eb3ea412ca7f1e9da422e6bf1a50e6c1">
  <xsd:schema xmlns:xsd="http://www.w3.org/2001/XMLSchema" xmlns:xs="http://www.w3.org/2001/XMLSchema" xmlns:p="http://schemas.microsoft.com/office/2006/metadata/properties" xmlns:ns2="1bc24395-5445-4cf0-9cff-a32c215bef19" xmlns:ns3="41aa2188-3a2f-4fba-a079-e85bc9aa5509" targetNamespace="http://schemas.microsoft.com/office/2006/metadata/properties" ma:root="true" ma:fieldsID="d33802978ac1cdfc08b924249494f5b2" ns2:_="" ns3:_="">
    <xsd:import namespace="1bc24395-5445-4cf0-9cff-a32c215bef19"/>
    <xsd:import namespace="41aa2188-3a2f-4fba-a079-e85bc9aa550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_x05ea__x05d9__x05d0__x05d5__x05e8_" minOccurs="0"/>
                <xsd:element ref="ns3:_x005f_x05de__x005f_x05d7__x005f_x05dc__x005f_x05e7__x005f_x05d4_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_x05e1__x05d9__x05dc__x05d1__x05d5__x05e1__x05d9__x05dd_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c24395-5445-4cf0-9cff-a32c215bef1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ערך של מזהה מסמך" ma:description="הערך של מזהה המסמך שהוקצה לפריט זה." ma:internalName="_dlc_DocId" ma:readOnly="true">
      <xsd:simpleType>
        <xsd:restriction base="dms:Text"/>
      </xsd:simpleType>
    </xsd:element>
    <xsd:element name="_dlc_DocIdUrl" ma:index="9" nillable="true" ma:displayName="מזהה מסמך" ma:description="קישור קבוע למסמך זה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מזהה תמידי" ma:description="השאר מזהה בעת הוספה." ma:hidden="true" ma:internalName="_dlc_DocIdPersistId" ma:readOnly="true">
      <xsd:simpleType>
        <xsd:restriction base="dms:Boolean"/>
      </xsd:simpleType>
    </xsd:element>
    <xsd:element name="SharedWithUsers" ma:index="22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856bb9a5-7b58-46ba-b725-43c28e574e2a}" ma:internalName="TaxCatchAll" ma:showField="CatchAllData" ma:web="1bc24395-5445-4cf0-9cff-a32c215bef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aa2188-3a2f-4fba-a079-e85bc9aa5509" elementFormDefault="qualified">
    <xsd:import namespace="http://schemas.microsoft.com/office/2006/documentManagement/types"/>
    <xsd:import namespace="http://schemas.microsoft.com/office/infopath/2007/PartnerControls"/>
    <xsd:element name="_x05ea__x05d9__x05d0__x05d5__x05e8_" ma:index="11" nillable="true" ma:displayName="תיאור" ma:description="תיאור פריט" ma:internalName="_x05ea__x05d9__x05d0__x05d5__x05e8_" ma:readOnly="false">
      <xsd:simpleType>
        <xsd:restriction base="dms:Text">
          <xsd:maxLength value="255"/>
        </xsd:restriction>
      </xsd:simpleType>
    </xsd:element>
    <xsd:element name="_x005f_x05de__x005f_x05d7__x005f_x05dc__x005f_x05e7__x005f_x05d4_" ma:index="12" nillable="true" ma:displayName="מחלקה" ma:description="" ma:internalName="_x05de__x05d7__x05dc__x05e7__x05d4_" ma:readOnly="false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x05e1__x05d9__x05dc__x05d1__x05d5__x05e1__x05d9__x05dd_" ma:index="21" nillable="true" ma:displayName="סילבוסים" ma:format="Dropdown" ma:internalName="_x05e1__x05d9__x05dc__x05d1__x05d5__x05e1__x05d9__x05dd_">
      <xsd:simpleType>
        <xsd:restriction base="dms:Text">
          <xsd:maxLength value="255"/>
        </xsd:restriction>
      </xsd:simpleType>
    </xsd:element>
    <xsd:element name="lcf76f155ced4ddcb4097134ff3c332f" ma:index="25" nillable="true" ma:taxonomy="true" ma:internalName="lcf76f155ced4ddcb4097134ff3c332f" ma:taxonomyFieldName="MediaServiceImageTags" ma:displayName="תגיות תמונה" ma:readOnly="false" ma:fieldId="{5cf76f15-5ced-4ddc-b409-7134ff3c332f}" ma:taxonomyMulti="true" ma:sspId="e5cf2245-9dd4-4bf3-a411-dd99813035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66EE58-2262-40E7-8EAF-CA7D78D8B79E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71DE4612-FB0F-4053-9FA8-E0CC1C9F7168}">
  <ds:schemaRefs>
    <ds:schemaRef ds:uri="http://schemas.microsoft.com/office/2006/metadata/properties"/>
    <ds:schemaRef ds:uri="http://schemas.microsoft.com/office/infopath/2007/PartnerControls"/>
    <ds:schemaRef ds:uri="41aa2188-3a2f-4fba-a079-e85bc9aa5509"/>
    <ds:schemaRef ds:uri="1bc24395-5445-4cf0-9cff-a32c215bef19"/>
  </ds:schemaRefs>
</ds:datastoreItem>
</file>

<file path=customXml/itemProps3.xml><?xml version="1.0" encoding="utf-8"?>
<ds:datastoreItem xmlns:ds="http://schemas.openxmlformats.org/officeDocument/2006/customXml" ds:itemID="{EC7F53F2-9314-4D5B-9CC2-3D9B19C70D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D017E72-AD05-4CF0-B545-7EEDDB1D28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c24395-5445-4cf0-9cff-a32c215bef19"/>
    <ds:schemaRef ds:uri="41aa2188-3a2f-4fba-a079-e85bc9aa55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לוגו רכש</Template>
  <TotalTime>29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YVC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Orit Luvka</dc:creator>
  <cp:keywords/>
  <cp:lastModifiedBy>maysam ha</cp:lastModifiedBy>
  <cp:revision>15</cp:revision>
  <cp:lastPrinted>2022-06-23T13:07:00Z</cp:lastPrinted>
  <dcterms:created xsi:type="dcterms:W3CDTF">2026-03-17T20:09:00Z</dcterms:created>
  <dcterms:modified xsi:type="dcterms:W3CDTF">2026-03-18T13:47:00Z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0x010100A355245F8A7E9548BF16F6BAB9441DFF</vt:lpwstr>
  </property>
  <property fmtid="{D5CDD505-2E9C-101B-9397-08002B2CF9AE}" pid="3" name="_dlc_DocIdItemGuid">
    <vt:lpwstr>5c2f3782-4f6e-4f0d-963f-d370a6c11d19</vt:lpwstr>
  </property>
  <property fmtid="{D5CDD505-2E9C-101B-9397-08002B2CF9AE}" pid="4" name="MediaServiceImageTags">
    <vt:lpwstr/>
  </property>
</Properties>
</file>